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66B20DC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D3DCDCE" w14:textId="4AB8D9D1" w:rsidR="003D1B71" w:rsidRPr="00665F95" w:rsidRDefault="00A02E96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1B3126C" wp14:editId="6ACA9D17">
                  <wp:simplePos x="0" y="0"/>
                  <wp:positionH relativeFrom="column">
                    <wp:posOffset>-43435</wp:posOffset>
                  </wp:positionH>
                  <wp:positionV relativeFrom="paragraph">
                    <wp:posOffset>-266065</wp:posOffset>
                  </wp:positionV>
                  <wp:extent cx="1436142" cy="2154475"/>
                  <wp:effectExtent l="114300" t="76200" r="107315" b="102743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142" cy="215447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70D1846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C69175C" w14:textId="6394CAAC" w:rsidR="003D1B71" w:rsidRPr="00665F95" w:rsidRDefault="00727C34" w:rsidP="00310F17">
            <w:pPr>
              <w:pStyle w:val="Ttulo"/>
            </w:pPr>
            <w:r>
              <w:t>Cesar Alejandro</w:t>
            </w:r>
            <w:r w:rsidR="003D1B71" w:rsidRPr="00665F95">
              <w:rPr>
                <w:lang w:bidi="es-ES"/>
              </w:rPr>
              <w:br/>
            </w:r>
            <w:r>
              <w:t>Rodríguez Duran</w:t>
            </w:r>
          </w:p>
        </w:tc>
      </w:tr>
      <w:tr w:rsidR="003D1B71" w:rsidRPr="00CA16E3" w14:paraId="31EFD50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7C72764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E3F059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319F1D1C2F96475AAA9058D40100301D"/>
              </w:placeholder>
              <w:temporary/>
              <w15:appearance w15:val="hidden"/>
            </w:sdtPr>
            <w:sdtEndPr/>
            <w:sdtContent>
              <w:p w14:paraId="22C638AA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B946566" w14:textId="4089AA47" w:rsidR="003D1B71" w:rsidRPr="00665F95" w:rsidRDefault="003D1B71" w:rsidP="00665F95">
            <w:pPr>
              <w:pStyle w:val="Experiencia"/>
              <w:spacing w:line="216" w:lineRule="auto"/>
            </w:pPr>
          </w:p>
          <w:p w14:paraId="4702BE9D" w14:textId="7B49320B" w:rsidR="003D1B71" w:rsidRPr="00665F95" w:rsidRDefault="00E36523" w:rsidP="00665F95">
            <w:pPr>
              <w:spacing w:line="216" w:lineRule="auto"/>
            </w:pPr>
            <w:r>
              <w:t xml:space="preserve">A pesar de no haber tenido un trabajo formal he realizado servicio social en la administración de una escuela donde aprendí diversas cosas y realice algunos trabajos como la realización de dos </w:t>
            </w:r>
            <w:proofErr w:type="gramStart"/>
            <w:r>
              <w:t>ponencias ,</w:t>
            </w:r>
            <w:proofErr w:type="gramEnd"/>
            <w:r>
              <w:t xml:space="preserve"> además en los trabajos administrativos era encargado de organizar documentos y crear carpetas de evidencia de los múltiples salones de clase.</w:t>
            </w:r>
          </w:p>
          <w:sdt>
            <w:sdtPr>
              <w:id w:val="-1554227259"/>
              <w:placeholder>
                <w:docPart w:val="C6FA977FD69E4264A018AA94396795DD"/>
              </w:placeholder>
              <w:temporary/>
              <w:showingPlcHdr/>
              <w15:appearance w15:val="hidden"/>
            </w:sdtPr>
            <w:sdtEndPr/>
            <w:sdtContent>
              <w:p w14:paraId="4F576E97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683A83B9" w14:textId="5779BCEC" w:rsidR="003D1B71" w:rsidRPr="00665F95" w:rsidRDefault="00727C34" w:rsidP="00665F95">
            <w:pPr>
              <w:pStyle w:val="Nombredelaescuela"/>
              <w:spacing w:line="216" w:lineRule="auto"/>
            </w:pPr>
            <w:r>
              <w:t>ESCUELA SUPERIOR DE COMERCIO Y ADMINISTRACION</w:t>
            </w:r>
            <w:r>
              <w:rPr>
                <w:lang w:bidi="es-ES"/>
              </w:rPr>
              <w:t>. Ciudad de México.</w:t>
            </w:r>
          </w:p>
          <w:p w14:paraId="27DC4D7D" w14:textId="496DE0F6" w:rsidR="003D1B71" w:rsidRPr="00665F95" w:rsidRDefault="00727C34" w:rsidP="00665F95">
            <w:pPr>
              <w:pStyle w:val="Listaconvietas"/>
              <w:spacing w:line="216" w:lineRule="auto"/>
            </w:pPr>
            <w:r>
              <w:t xml:space="preserve">Actualmente cursando primer semestre en la carrera de Contador Público, egresado de la preparatoria </w:t>
            </w:r>
            <w:proofErr w:type="spellStart"/>
            <w:r>
              <w:t>Cecyt</w:t>
            </w:r>
            <w:proofErr w:type="spellEnd"/>
            <w:r>
              <w:t xml:space="preserve"> 3 “ESTANISLAO RAMIREZ RUIZ” </w:t>
            </w:r>
            <w:r w:rsidR="00E36523">
              <w:t>con una carrera técnica en Técnico Aeronáutico.</w:t>
            </w:r>
          </w:p>
          <w:sdt>
            <w:sdtPr>
              <w:id w:val="-1730222568"/>
              <w:placeholder>
                <w:docPart w:val="71514740EB3E48FD83F36336E785468A"/>
              </w:placeholder>
              <w:temporary/>
              <w:showingPlcHdr/>
              <w15:appearance w15:val="hidden"/>
            </w:sdtPr>
            <w:sdtEndPr/>
            <w:sdtContent>
              <w:p w14:paraId="499582DC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07CA1295" w14:textId="3F6694E3" w:rsidR="003D1B71" w:rsidRPr="00665F95" w:rsidRDefault="00E36523" w:rsidP="00665F95">
            <w:pPr>
              <w:spacing w:line="216" w:lineRule="auto"/>
            </w:pPr>
            <w:r>
              <w:t xml:space="preserve">Durante mi experiencia en mi servicio social aprendí a escuchar de mejor manera las indicaciones y expresarme de una buena manera ya que </w:t>
            </w:r>
            <w:r w:rsidR="00A02E96">
              <w:t>realicé</w:t>
            </w:r>
            <w:r>
              <w:t xml:space="preserve"> junto con una docente dos ponencias ante un auditorio de aproximadamente 70 personas.</w:t>
            </w:r>
          </w:p>
          <w:sdt>
            <w:sdtPr>
              <w:id w:val="-278101685"/>
              <w:placeholder>
                <w:docPart w:val="22B2DB7FBD0042E5846BFD53016EE0DB"/>
              </w:placeholder>
              <w:temporary/>
              <w:showingPlcHdr/>
              <w15:appearance w15:val="hidden"/>
            </w:sdtPr>
            <w:sdtEndPr/>
            <w:sdtContent>
              <w:p w14:paraId="6E379DBE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440FEC7A" w14:textId="656B86ED" w:rsidR="003D1B71" w:rsidRPr="00A02E96" w:rsidRDefault="00E36523" w:rsidP="00A02E96">
            <w:pPr>
              <w:spacing w:line="216" w:lineRule="auto"/>
            </w:pPr>
            <w:r>
              <w:t xml:space="preserve">Durante mis ponencias y en trabajos individuales </w:t>
            </w:r>
            <w:r w:rsidR="00A02E96">
              <w:t>me gustaba dirigir a mis compañeros para generar un trabajo más presentable y mejor, desarrollando distintas habilidades como líder.</w:t>
            </w:r>
          </w:p>
        </w:tc>
      </w:tr>
      <w:tr w:rsidR="003D1B71" w:rsidRPr="00CA16E3" w14:paraId="27B4DA61" w14:textId="77777777" w:rsidTr="003D1B71">
        <w:trPr>
          <w:trHeight w:val="1164"/>
        </w:trPr>
        <w:tc>
          <w:tcPr>
            <w:tcW w:w="720" w:type="dxa"/>
          </w:tcPr>
          <w:p w14:paraId="58CBEC58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236C968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AD961A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0848A2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28669A09" w14:textId="77777777" w:rsidTr="003D1B71">
        <w:trPr>
          <w:trHeight w:val="543"/>
        </w:trPr>
        <w:tc>
          <w:tcPr>
            <w:tcW w:w="720" w:type="dxa"/>
          </w:tcPr>
          <w:p w14:paraId="602A776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33A526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B283220" wp14:editId="5017EA10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BEE3F9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05390E0" w14:textId="0E73F436" w:rsidR="003D1B71" w:rsidRPr="00CA16E3" w:rsidRDefault="00E36523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México</w:t>
            </w:r>
          </w:p>
          <w:p w14:paraId="30E9B4B2" w14:textId="0E040334" w:rsidR="003D1B71" w:rsidRPr="00CA16E3" w:rsidRDefault="00727C3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Ecatepec, C.P 55130</w:t>
            </w:r>
          </w:p>
        </w:tc>
        <w:tc>
          <w:tcPr>
            <w:tcW w:w="423" w:type="dxa"/>
            <w:vMerge/>
          </w:tcPr>
          <w:p w14:paraId="10C5E9E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3AB29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1FF49E6" w14:textId="77777777" w:rsidTr="003D1B71">
        <w:trPr>
          <w:trHeight w:val="183"/>
        </w:trPr>
        <w:tc>
          <w:tcPr>
            <w:tcW w:w="720" w:type="dxa"/>
          </w:tcPr>
          <w:p w14:paraId="03301680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DBEE0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E48B32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60ED49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2EBAA85" w14:textId="77777777" w:rsidTr="003D1B71">
        <w:trPr>
          <w:trHeight w:val="624"/>
        </w:trPr>
        <w:tc>
          <w:tcPr>
            <w:tcW w:w="720" w:type="dxa"/>
          </w:tcPr>
          <w:p w14:paraId="19C2E59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EF381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07B4C24" wp14:editId="5524E33C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3FA3E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8486AFB" w14:textId="11B3312C" w:rsidR="003D1B71" w:rsidRPr="00CA16E3" w:rsidRDefault="00727C3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5547107513</w:t>
            </w:r>
          </w:p>
        </w:tc>
        <w:tc>
          <w:tcPr>
            <w:tcW w:w="423" w:type="dxa"/>
            <w:vMerge/>
          </w:tcPr>
          <w:p w14:paraId="1D3CECB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552C21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207F745" w14:textId="77777777" w:rsidTr="003D1B71">
        <w:trPr>
          <w:trHeight w:val="183"/>
        </w:trPr>
        <w:tc>
          <w:tcPr>
            <w:tcW w:w="720" w:type="dxa"/>
          </w:tcPr>
          <w:p w14:paraId="75F9677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030E1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C400AF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F2007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6F861F" w14:textId="77777777" w:rsidTr="003D1B71">
        <w:trPr>
          <w:trHeight w:val="633"/>
        </w:trPr>
        <w:tc>
          <w:tcPr>
            <w:tcW w:w="720" w:type="dxa"/>
          </w:tcPr>
          <w:p w14:paraId="66A5F47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9FA63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32E4CB1" wp14:editId="2240D84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EF6D4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2B83592" w14:textId="267D091B" w:rsidR="003D1B71" w:rsidRPr="00CA16E3" w:rsidRDefault="00727C3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rodriguezdurancesaralejandro@gmail.com</w:t>
            </w:r>
          </w:p>
        </w:tc>
        <w:tc>
          <w:tcPr>
            <w:tcW w:w="423" w:type="dxa"/>
            <w:vMerge/>
          </w:tcPr>
          <w:p w14:paraId="3FEBCE3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454272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43BFEC5" w14:textId="77777777" w:rsidTr="003D1B71">
        <w:trPr>
          <w:trHeight w:val="174"/>
        </w:trPr>
        <w:tc>
          <w:tcPr>
            <w:tcW w:w="720" w:type="dxa"/>
          </w:tcPr>
          <w:p w14:paraId="4079238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25420A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076364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20D532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FC36D92" w14:textId="77777777" w:rsidTr="003D1B71">
        <w:trPr>
          <w:trHeight w:val="633"/>
        </w:trPr>
        <w:tc>
          <w:tcPr>
            <w:tcW w:w="720" w:type="dxa"/>
          </w:tcPr>
          <w:p w14:paraId="1CA9B23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526F958" w14:textId="054A622F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33386722" w14:textId="6A1D68CD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15D945BE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B553AF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DC847E" w14:textId="77777777" w:rsidTr="00665F95">
        <w:trPr>
          <w:trHeight w:val="4071"/>
        </w:trPr>
        <w:tc>
          <w:tcPr>
            <w:tcW w:w="720" w:type="dxa"/>
          </w:tcPr>
          <w:p w14:paraId="274F4618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740C83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7B4D69A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63DB01A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1DD3C186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69AB9" w14:textId="77777777" w:rsidR="00146011" w:rsidRDefault="00146011" w:rsidP="00590471">
      <w:r>
        <w:separator/>
      </w:r>
    </w:p>
  </w:endnote>
  <w:endnote w:type="continuationSeparator" w:id="0">
    <w:p w14:paraId="19428132" w14:textId="77777777" w:rsidR="00146011" w:rsidRDefault="0014601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45774" w14:textId="77777777" w:rsidR="00146011" w:rsidRDefault="00146011" w:rsidP="00590471">
      <w:r>
        <w:separator/>
      </w:r>
    </w:p>
  </w:footnote>
  <w:footnote w:type="continuationSeparator" w:id="0">
    <w:p w14:paraId="3CE95E93" w14:textId="77777777" w:rsidR="00146011" w:rsidRDefault="0014601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5696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0410562" wp14:editId="297840AB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76F15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C34"/>
    <w:rsid w:val="00060042"/>
    <w:rsid w:val="0008685D"/>
    <w:rsid w:val="00090860"/>
    <w:rsid w:val="00112FD7"/>
    <w:rsid w:val="00146011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27C34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02E96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36523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96C3C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6A1ED1C4-5FA3-4D34-AB5D-519010772EB5%7d\%7b2D1E3A93-6E84-4977-AC79-5F5114588BF9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9F1D1C2F96475AAA9058D401003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3291A-024C-4F2A-9A78-A00E0596E2DF}"/>
      </w:docPartPr>
      <w:docPartBody>
        <w:p w:rsidR="00000000" w:rsidRDefault="0062210C">
          <w:pPr>
            <w:pStyle w:val="319F1D1C2F96475AAA9058D40100301D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C6FA977FD69E4264A018AA94396795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8AA0D0-020F-4967-B71A-C3E10499A792}"/>
      </w:docPartPr>
      <w:docPartBody>
        <w:p w:rsidR="00000000" w:rsidRDefault="0062210C">
          <w:pPr>
            <w:pStyle w:val="C6FA977FD69E4264A018AA94396795DD"/>
          </w:pPr>
          <w:r w:rsidRPr="00F20161">
            <w:t>Formación</w:t>
          </w:r>
        </w:p>
      </w:docPartBody>
    </w:docPart>
    <w:docPart>
      <w:docPartPr>
        <w:name w:val="71514740EB3E48FD83F36336E78546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E0BC8-2E0C-4DE9-906B-C6BB81DC72D1}"/>
      </w:docPartPr>
      <w:docPartBody>
        <w:p w:rsidR="00000000" w:rsidRDefault="0062210C">
          <w:pPr>
            <w:pStyle w:val="71514740EB3E48FD83F36336E785468A"/>
          </w:pPr>
          <w:r w:rsidRPr="00F20161">
            <w:t>Comunicación</w:t>
          </w:r>
        </w:p>
      </w:docPartBody>
    </w:docPart>
    <w:docPart>
      <w:docPartPr>
        <w:name w:val="22B2DB7FBD0042E5846BFD53016EE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97E38-2DEC-4E4A-B7E3-5C8626D89261}"/>
      </w:docPartPr>
      <w:docPartBody>
        <w:p w:rsidR="00000000" w:rsidRDefault="0062210C">
          <w:pPr>
            <w:pStyle w:val="22B2DB7FBD0042E5846BFD53016EE0DB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0C"/>
    <w:rsid w:val="0062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32DAAAD84F9455F8FBF11DD0B7F06B8">
    <w:name w:val="032DAAAD84F9455F8FBF11DD0B7F06B8"/>
  </w:style>
  <w:style w:type="paragraph" w:customStyle="1" w:styleId="C95F53E57AFA4EE291AE736CAE85EE1D">
    <w:name w:val="C95F53E57AFA4EE291AE736CAE85EE1D"/>
  </w:style>
  <w:style w:type="paragraph" w:customStyle="1" w:styleId="319F1D1C2F96475AAA9058D40100301D">
    <w:name w:val="319F1D1C2F96475AAA9058D40100301D"/>
  </w:style>
  <w:style w:type="paragraph" w:customStyle="1" w:styleId="EB4788D2B5FA4C38A8DC02C6531AAB2A">
    <w:name w:val="EB4788D2B5FA4C38A8DC02C6531AAB2A"/>
  </w:style>
  <w:style w:type="paragraph" w:customStyle="1" w:styleId="B9BA48445FE6422E8DDEE8A9DD40D6F7">
    <w:name w:val="B9BA48445FE6422E8DDEE8A9DD40D6F7"/>
  </w:style>
  <w:style w:type="paragraph" w:customStyle="1" w:styleId="305650DF47944A1EA019F6F95F810070">
    <w:name w:val="305650DF47944A1EA019F6F95F810070"/>
  </w:style>
  <w:style w:type="paragraph" w:customStyle="1" w:styleId="1C59832697F94ECD9EE14DDF8E6A119E">
    <w:name w:val="1C59832697F94ECD9EE14DDF8E6A119E"/>
  </w:style>
  <w:style w:type="paragraph" w:customStyle="1" w:styleId="AF1E05C749F847BC9DF8517441DB0453">
    <w:name w:val="AF1E05C749F847BC9DF8517441DB0453"/>
  </w:style>
  <w:style w:type="paragraph" w:customStyle="1" w:styleId="22EF9C43C9F549CFBB5D008D3B8FEABE">
    <w:name w:val="22EF9C43C9F549CFBB5D008D3B8FEABE"/>
  </w:style>
  <w:style w:type="paragraph" w:customStyle="1" w:styleId="43F08C859F8949258E583CF105BCE9D9">
    <w:name w:val="43F08C859F8949258E583CF105BCE9D9"/>
  </w:style>
  <w:style w:type="paragraph" w:customStyle="1" w:styleId="67FAA6B96AD54CBA95CC4677EDA29D6F">
    <w:name w:val="67FAA6B96AD54CBA95CC4677EDA29D6F"/>
  </w:style>
  <w:style w:type="paragraph" w:customStyle="1" w:styleId="40BECB2672504D53BA32D2E0CC7D4795">
    <w:name w:val="40BECB2672504D53BA32D2E0CC7D4795"/>
  </w:style>
  <w:style w:type="paragraph" w:customStyle="1" w:styleId="5A101BBD5EC147EEAD618A93077AF8DD">
    <w:name w:val="5A101BBD5EC147EEAD618A93077AF8DD"/>
  </w:style>
  <w:style w:type="paragraph" w:customStyle="1" w:styleId="CD7839C0457343D289523E21306E8274">
    <w:name w:val="CD7839C0457343D289523E21306E8274"/>
  </w:style>
  <w:style w:type="paragraph" w:customStyle="1" w:styleId="CA36A45079114E9F8F8AC9A616EED7EA">
    <w:name w:val="CA36A45079114E9F8F8AC9A616EED7EA"/>
  </w:style>
  <w:style w:type="paragraph" w:customStyle="1" w:styleId="F81BA3D853D54D5EA1109E7713390D32">
    <w:name w:val="F81BA3D853D54D5EA1109E7713390D32"/>
  </w:style>
  <w:style w:type="paragraph" w:customStyle="1" w:styleId="6EB2B0070AFF4CD2ABFFE6ACEBF34BFD">
    <w:name w:val="6EB2B0070AFF4CD2ABFFE6ACEBF34BFD"/>
  </w:style>
  <w:style w:type="paragraph" w:customStyle="1" w:styleId="B81C34BA3D7E403B801844FC1DA574DE">
    <w:name w:val="B81C34BA3D7E403B801844FC1DA574DE"/>
  </w:style>
  <w:style w:type="paragraph" w:customStyle="1" w:styleId="9383D337544444388C166D899A3EB9CC">
    <w:name w:val="9383D337544444388C166D899A3EB9CC"/>
  </w:style>
  <w:style w:type="paragraph" w:customStyle="1" w:styleId="C6FA977FD69E4264A018AA94396795DD">
    <w:name w:val="C6FA977FD69E4264A018AA94396795DD"/>
  </w:style>
  <w:style w:type="paragraph" w:customStyle="1" w:styleId="0159B50EF1694B2DAFD07C42D77490E4">
    <w:name w:val="0159B50EF1694B2DAFD07C42D77490E4"/>
  </w:style>
  <w:style w:type="paragraph" w:customStyle="1" w:styleId="2D79B935F6EF4252AD367F4A0EAF0025">
    <w:name w:val="2D79B935F6EF4252AD367F4A0EAF0025"/>
  </w:style>
  <w:style w:type="paragraph" w:customStyle="1" w:styleId="384306C44F504417B5A1AD5D87E7A1F6">
    <w:name w:val="384306C44F504417B5A1AD5D87E7A1F6"/>
  </w:style>
  <w:style w:type="paragraph" w:customStyle="1" w:styleId="71514740EB3E48FD83F36336E785468A">
    <w:name w:val="71514740EB3E48FD83F36336E785468A"/>
  </w:style>
  <w:style w:type="paragraph" w:customStyle="1" w:styleId="E75BB0F5A92147638204BE4742E98FB1">
    <w:name w:val="E75BB0F5A92147638204BE4742E98FB1"/>
  </w:style>
  <w:style w:type="paragraph" w:customStyle="1" w:styleId="22B2DB7FBD0042E5846BFD53016EE0DB">
    <w:name w:val="22B2DB7FBD0042E5846BFD53016EE0DB"/>
  </w:style>
  <w:style w:type="paragraph" w:customStyle="1" w:styleId="5ED486FC26A648D68E97AF4C03569CCA">
    <w:name w:val="5ED486FC26A648D68E97AF4C03569CCA"/>
  </w:style>
  <w:style w:type="paragraph" w:customStyle="1" w:styleId="6E7F7A7E148942DD9189032DBD3C2445">
    <w:name w:val="6E7F7A7E148942DD9189032DBD3C2445"/>
  </w:style>
  <w:style w:type="paragraph" w:customStyle="1" w:styleId="4609CA9B222A4565BF60D0DADA64885F">
    <w:name w:val="4609CA9B222A4565BF60D0DADA64885F"/>
  </w:style>
  <w:style w:type="paragraph" w:customStyle="1" w:styleId="48ADE4C5F9324A9EB019E7642564C5A7">
    <w:name w:val="48ADE4C5F9324A9EB019E7642564C5A7"/>
  </w:style>
  <w:style w:type="paragraph" w:customStyle="1" w:styleId="660C974F02D249BEB1C1B23710A39F51">
    <w:name w:val="660C974F02D249BEB1C1B23710A39F51"/>
  </w:style>
  <w:style w:type="paragraph" w:customStyle="1" w:styleId="D7990E9DD9A64E80946B1E42F99E4DA8">
    <w:name w:val="D7990E9DD9A64E80946B1E42F99E4DA8"/>
  </w:style>
  <w:style w:type="paragraph" w:customStyle="1" w:styleId="A292AB9C92164A8EA249C1E5A035A2B2">
    <w:name w:val="A292AB9C92164A8EA249C1E5A035A2B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5FB12FB6DF274964BFDA84A3DBA7D491">
    <w:name w:val="5FB12FB6DF274964BFDA84A3DBA7D4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{2D1E3A93-6E84-4977-AC79-5F5114588BF9}tf78128832_win32</Template>
  <TotalTime>0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2025-09-08T16:12:00Z</dcterms:created>
  <dcterms:modified xsi:type="dcterms:W3CDTF">2025-09-08T16:37:00Z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