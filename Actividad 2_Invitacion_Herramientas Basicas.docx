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19"/>
        <w:tblW w:w="4059" w:type="pct"/>
        <w:tblLook w:val="0600" w:firstRow="0" w:lastRow="0" w:firstColumn="0" w:lastColumn="0" w:noHBand="1" w:noVBand="1"/>
      </w:tblPr>
      <w:tblGrid>
        <w:gridCol w:w="8497"/>
      </w:tblGrid>
      <w:tr w:rsidR="00403FE7" w:rsidRPr="00197C6D" w:rsidTr="00403FE7">
        <w:trPr>
          <w:trHeight w:val="3735"/>
        </w:trPr>
        <w:tc>
          <w:tcPr>
            <w:tcW w:w="8497" w:type="dxa"/>
          </w:tcPr>
          <w:p w:rsidR="00403FE7" w:rsidRPr="00197C6D" w:rsidRDefault="00403FE7" w:rsidP="00403FE7">
            <w:pPr>
              <w:spacing w:before="360" w:after="0" w:line="240" w:lineRule="auto"/>
              <w:jc w:val="center"/>
              <w:rPr>
                <w:rFonts w:ascii="Tw Cen MT Condensed Extra Bold" w:hAnsi="Tw Cen MT Condensed Extra Bold"/>
                <w:color w:val="FFFFFF" w:themeColor="background1"/>
                <w:sz w:val="56"/>
              </w:rPr>
            </w:pPr>
          </w:p>
        </w:tc>
      </w:tr>
      <w:tr w:rsidR="00403FE7" w:rsidRPr="00197C6D" w:rsidTr="00403FE7">
        <w:sdt>
          <w:sdtPr>
            <w:id w:val="940956598"/>
            <w:placeholder>
              <w:docPart w:val="0AC47A906CCD417DBB65B4D361F291AA"/>
            </w:placeholder>
            <w:temporary/>
            <w:showingPlcHdr/>
            <w15:appearance w15:val="hidden"/>
          </w:sdtPr>
          <w:sdtContent>
            <w:tc>
              <w:tcPr>
                <w:tcW w:w="8497" w:type="dxa"/>
              </w:tcPr>
              <w:p w:rsidR="00403FE7" w:rsidRPr="00197C6D" w:rsidRDefault="00403FE7" w:rsidP="00403FE7">
                <w:pPr>
                  <w:pStyle w:val="Informacin"/>
                </w:pPr>
                <w:r w:rsidRPr="00197C6D">
                  <w:rPr>
                    <w:lang w:bidi="es-ES"/>
                  </w:rPr>
                  <w:t>Le invitamos a</w:t>
                </w:r>
              </w:p>
            </w:tc>
          </w:sdtContent>
        </w:sdt>
      </w:tr>
      <w:tr w:rsidR="00403FE7" w:rsidRPr="00197C6D" w:rsidTr="00403FE7">
        <w:trPr>
          <w:trHeight w:val="1287"/>
        </w:trPr>
        <w:sdt>
          <w:sdtPr>
            <w:id w:val="1985730079"/>
            <w:placeholder>
              <w:docPart w:val="13BC1EE57E934B0982D503D666E4F71C"/>
            </w:placeholder>
            <w:temporary/>
            <w:showingPlcHdr/>
            <w15:appearance w15:val="hidden"/>
          </w:sdtPr>
          <w:sdtContent>
            <w:tc>
              <w:tcPr>
                <w:tcW w:w="8497" w:type="dxa"/>
              </w:tcPr>
              <w:p w:rsidR="00403FE7" w:rsidRPr="00197C6D" w:rsidRDefault="00403FE7" w:rsidP="00403FE7">
                <w:pPr>
                  <w:pStyle w:val="Ttulo"/>
                </w:pPr>
                <w:r w:rsidRPr="00197C6D">
                  <w:rPr>
                    <w:lang w:bidi="es-ES"/>
                  </w:rPr>
                  <w:t>HALLOWEEN</w:t>
                </w:r>
              </w:p>
            </w:tc>
          </w:sdtContent>
        </w:sdt>
      </w:tr>
      <w:tr w:rsidR="00403FE7" w:rsidRPr="00197C6D" w:rsidTr="00403FE7">
        <w:tc>
          <w:tcPr>
            <w:tcW w:w="8497" w:type="dxa"/>
          </w:tcPr>
          <w:p w:rsidR="00403FE7" w:rsidRPr="00197C6D" w:rsidRDefault="00403FE7" w:rsidP="00403FE7">
            <w:pPr>
              <w:pStyle w:val="Ttulo"/>
            </w:pPr>
            <w:r w:rsidRPr="00197C6D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6232B208" wp14:editId="4DE4CF52">
                      <wp:extent cx="915035" cy="463550"/>
                      <wp:effectExtent l="19050" t="19050" r="18415" b="12700"/>
                      <wp:docPr id="9" name="Grupo 9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5035" cy="463550"/>
                                <a:chOff x="0" y="0"/>
                                <a:chExt cx="915035" cy="463550"/>
                              </a:xfrm>
                            </wpg:grpSpPr>
                            <wps:wsp>
                              <wps:cNvPr id="10" name="Forma libre: Forma 10"/>
                              <wps:cNvSpPr/>
                              <wps:spPr>
                                <a:xfrm flipH="1">
                                  <a:off x="0" y="15240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Forma libre: Forma 11"/>
                              <wps:cNvSpPr/>
                              <wps:spPr>
                                <a:xfrm flipH="1">
                                  <a:off x="15240" y="32004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Forma libre: Forma 12"/>
                              <wps:cNvSpPr/>
                              <wps:spPr>
                                <a:xfrm flipH="1">
                                  <a:off x="0" y="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3A975E" id="Grupo 9" o:spid="_x0000_s1026" style="width:72.05pt;height:36.5pt;mso-position-horizontal-relative:char;mso-position-vertical-relative:line" coordsize="9150,4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">
                      <v:shape id="Forma libre: Forma 10" o:spid="_x0000_s1027" style="position:absolute;top:1524;width:8997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v:shape id="Forma libre: Forma 11" o:spid="_x0000_s1028" style="position:absolute;left:152;top:3200;width:8998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v:shape id="Forma libre: Forma 12" o:spid="_x0000_s1029" style="position:absolute;width:8997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w10:anchorlock/>
                    </v:group>
                  </w:pict>
                </mc:Fallback>
              </mc:AlternateContent>
            </w:r>
            <w:sdt>
              <w:sdtPr>
                <w:id w:val="-563107292"/>
                <w:placeholder>
                  <w:docPart w:val="5E18890F19424E8EBFE29CFBF562F383"/>
                </w:placeholder>
                <w:temporary/>
                <w:showingPlcHdr/>
                <w15:appearance w15:val="hidden"/>
              </w:sdtPr>
              <w:sdtContent>
                <w:r w:rsidRPr="00197C6D">
                  <w:rPr>
                    <w:lang w:bidi="es-ES"/>
                  </w:rPr>
                  <w:t>FIESTA</w:t>
                </w:r>
              </w:sdtContent>
            </w:sdt>
            <w:r w:rsidRPr="00197C6D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5DF264A3" wp14:editId="370BB7FA">
                      <wp:extent cx="915035" cy="463550"/>
                      <wp:effectExtent l="19050" t="19050" r="18415" b="12700"/>
                      <wp:docPr id="8" name="Grupo 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5035" cy="463550"/>
                                <a:chOff x="0" y="0"/>
                                <a:chExt cx="915035" cy="463550"/>
                              </a:xfrm>
                            </wpg:grpSpPr>
                            <wps:wsp>
                              <wps:cNvPr id="3" name="Forma libre: Forma 3"/>
                              <wps:cNvSpPr/>
                              <wps:spPr>
                                <a:xfrm flipH="1">
                                  <a:off x="0" y="15240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Forma libre: Forma 6"/>
                              <wps:cNvSpPr/>
                              <wps:spPr>
                                <a:xfrm flipH="1">
                                  <a:off x="15240" y="32004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Forma libre: Forma 7"/>
                              <wps:cNvSpPr/>
                              <wps:spPr>
                                <a:xfrm flipH="1">
                                  <a:off x="0" y="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E7465C" id="Grupo 8" o:spid="_x0000_s1026" style="width:72.05pt;height:36.5pt;mso-position-horizontal-relative:char;mso-position-vertical-relative:line" coordsize="9150,4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">
                      <v:shape id="Forma libre: Forma 3" o:spid="_x0000_s1027" style="position:absolute;top:1524;width:8997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v:shape id="Forma libre: Forma 6" o:spid="_x0000_s1028" style="position:absolute;left:152;top:3200;width:8998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v:shape id="Forma libre: Forma 7" o:spid="_x0000_s1029" style="position:absolute;width:8997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403FE7" w:rsidRPr="00197C6D" w:rsidTr="00403FE7">
        <w:trPr>
          <w:trHeight w:val="990"/>
        </w:trPr>
        <w:tc>
          <w:tcPr>
            <w:tcW w:w="8497" w:type="dxa"/>
          </w:tcPr>
          <w:p w:rsidR="00403FE7" w:rsidRPr="00197C6D" w:rsidRDefault="00403FE7" w:rsidP="00403FE7">
            <w:pPr>
              <w:pStyle w:val="Fecha"/>
              <w:jc w:val="center"/>
            </w:pPr>
            <w:r>
              <w:t>31 DE OCTUBLE_17:00</w:t>
            </w:r>
          </w:p>
        </w:tc>
      </w:tr>
      <w:tr w:rsidR="00403FE7" w:rsidRPr="00197C6D" w:rsidTr="00403FE7">
        <w:tc>
          <w:tcPr>
            <w:tcW w:w="8497" w:type="dxa"/>
          </w:tcPr>
          <w:p w:rsidR="00403FE7" w:rsidRPr="00197C6D" w:rsidRDefault="00403FE7" w:rsidP="00403FE7">
            <w:pPr>
              <w:pStyle w:val="Direccin"/>
            </w:pPr>
            <w:r>
              <w:t>CDMX, C.P 55140, Av. Insurgentes</w:t>
            </w:r>
          </w:p>
        </w:tc>
      </w:tr>
      <w:tr w:rsidR="00403FE7" w:rsidRPr="00197C6D" w:rsidTr="00403FE7">
        <w:tc>
          <w:tcPr>
            <w:tcW w:w="8497" w:type="dxa"/>
          </w:tcPr>
          <w:p w:rsidR="00403FE7" w:rsidRPr="00197C6D" w:rsidRDefault="00403FE7" w:rsidP="00403FE7">
            <w:pPr>
              <w:pStyle w:val="Informacin"/>
            </w:pPr>
            <w:r>
              <w:t>La agencia de viajes Atenas te invita a su fiesta especial Halloween 2025</w:t>
            </w:r>
          </w:p>
        </w:tc>
      </w:tr>
      <w:tr w:rsidR="00403FE7" w:rsidRPr="00197C6D" w:rsidTr="00403FE7">
        <w:tc>
          <w:tcPr>
            <w:tcW w:w="8497" w:type="dxa"/>
          </w:tcPr>
          <w:p w:rsidR="00403FE7" w:rsidRPr="00197C6D" w:rsidRDefault="00403FE7" w:rsidP="00403FE7">
            <w:pPr>
              <w:pStyle w:val="Informacin"/>
            </w:pPr>
            <w:r>
              <w:t>Contacto: 227-101-7736</w:t>
            </w:r>
          </w:p>
        </w:tc>
      </w:tr>
      <w:tr w:rsidR="00403FE7" w:rsidRPr="00197C6D" w:rsidTr="00403FE7">
        <w:trPr>
          <w:trHeight w:val="720"/>
        </w:trPr>
        <w:tc>
          <w:tcPr>
            <w:tcW w:w="8497" w:type="dxa"/>
            <w:vAlign w:val="center"/>
          </w:tcPr>
          <w:p w:rsidR="00403FE7" w:rsidRPr="00197C6D" w:rsidRDefault="00403FE7" w:rsidP="00403FE7">
            <w:pPr>
              <w:pStyle w:val="Sinespaciado"/>
              <w:jc w:val="center"/>
            </w:pPr>
            <w:r w:rsidRPr="00197C6D">
              <w:rPr>
                <w:noProof/>
                <w:lang w:bidi="es-ES"/>
              </w:rPr>
              <mc:AlternateContent>
                <mc:Choice Requires="wpg">
                  <w:drawing>
                    <wp:inline distT="0" distB="0" distL="0" distR="0" wp14:anchorId="579DC7D6" wp14:editId="5B084AA9">
                      <wp:extent cx="915035" cy="311150"/>
                      <wp:effectExtent l="19050" t="19050" r="18415" b="12700"/>
                      <wp:docPr id="17" name="Grupo 1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5035" cy="311150"/>
                                <a:chOff x="0" y="152400"/>
                                <a:chExt cx="915035" cy="311150"/>
                              </a:xfrm>
                            </wpg:grpSpPr>
                            <wps:wsp>
                              <wps:cNvPr id="18" name="Forma libre: Forma 18"/>
                              <wps:cNvSpPr/>
                              <wps:spPr>
                                <a:xfrm flipH="1">
                                  <a:off x="0" y="15240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Forma libre: Forma 19"/>
                              <wps:cNvSpPr/>
                              <wps:spPr>
                                <a:xfrm flipH="1">
                                  <a:off x="15240" y="320040"/>
                                  <a:ext cx="899795" cy="143510"/>
                                </a:xfrm>
                                <a:custGeom>
                                  <a:avLst/>
                                  <a:gdLst>
                                    <a:gd name="connsiteX0" fmla="*/ 0 w 2286000"/>
                                    <a:gd name="connsiteY0" fmla="*/ 30480 h 206308"/>
                                    <a:gd name="connsiteX1" fmla="*/ 594360 w 2286000"/>
                                    <a:gd name="connsiteY1" fmla="*/ 182880 h 206308"/>
                                    <a:gd name="connsiteX2" fmla="*/ 1417320 w 2286000"/>
                                    <a:gd name="connsiteY2" fmla="*/ 0 h 206308"/>
                                    <a:gd name="connsiteX3" fmla="*/ 2194560 w 2286000"/>
                                    <a:gd name="connsiteY3" fmla="*/ 182880 h 206308"/>
                                    <a:gd name="connsiteX4" fmla="*/ 2240280 w 2286000"/>
                                    <a:gd name="connsiteY4" fmla="*/ 198120 h 20630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86000" h="206308">
                                      <a:moveTo>
                                        <a:pt x="0" y="30480"/>
                                      </a:moveTo>
                                      <a:cubicBezTo>
                                        <a:pt x="179070" y="109220"/>
                                        <a:pt x="358140" y="187960"/>
                                        <a:pt x="594360" y="182880"/>
                                      </a:cubicBezTo>
                                      <a:cubicBezTo>
                                        <a:pt x="830580" y="177800"/>
                                        <a:pt x="1150620" y="0"/>
                                        <a:pt x="1417320" y="0"/>
                                      </a:cubicBezTo>
                                      <a:cubicBezTo>
                                        <a:pt x="1684020" y="0"/>
                                        <a:pt x="2057400" y="149860"/>
                                        <a:pt x="2194560" y="182880"/>
                                      </a:cubicBezTo>
                                      <a:cubicBezTo>
                                        <a:pt x="2331720" y="215900"/>
                                        <a:pt x="2286000" y="207010"/>
                                        <a:pt x="2240280" y="19812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38100"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A026E8" id="Grupo 17" o:spid="_x0000_s1026" style="width:72.05pt;height:24.5pt;mso-position-horizontal-relative:char;mso-position-vertical-relative:line" coordorigin=",1524" coordsize="9150,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">
                      <v:shape id="Forma libre: Forma 18" o:spid="_x0000_s1027" style="position:absolute;top:1524;width:8997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v:shape id="Forma libre: Forma 19" o:spid="_x0000_s1028" style="position:absolute;left:152;top:3200;width:8998;height:1435;flip:x;visibility:visible;mso-wrap-style:square;v-text-anchor:middle" coordsize="2286000,20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" path="m,30480v179070,78740,358140,157480,594360,152400c830580,177800,1150620,,1417320,v266700,,640080,149860,777240,182880c2331720,215900,2286000,207010,2240280,198120e" filled="f" strokecolor="#c45911 [2405]" strokeweight="3pt">
                        <v:stroke joinstyle="miter"/>
                        <v:path arrowok="t" o:connecttype="custom" o:connectlocs="0,21202;233947,127213;557873,0;863803,127213;881799,137814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945BAE" w:rsidRPr="00197C6D" w:rsidRDefault="00945BAE"/>
    <w:p w:rsidR="00945BAE" w:rsidRPr="00197C6D" w:rsidRDefault="00403FE7" w:rsidP="007B36A1">
      <w:pPr>
        <w:spacing w:after="0"/>
        <w:jc w:val="center"/>
        <w:rPr>
          <w:sz w:val="4"/>
          <w:szCs w:val="4"/>
        </w:rPr>
      </w:pPr>
      <w:bookmarkStart w:id="0" w:name="_GoBack"/>
      <w:bookmarkEnd w:id="0"/>
      <w:r>
        <w:rPr>
          <w:rFonts w:ascii="Tw Cen MT Condensed Extra Bold" w:hAnsi="Tw Cen MT Condensed Extra Bold"/>
          <w:noProof/>
          <w:color w:val="FFFFFF" w:themeColor="background1"/>
          <w:sz w:val="56"/>
        </w:rPr>
        <w:drawing>
          <wp:anchor distT="0" distB="0" distL="114300" distR="114300" simplePos="0" relativeHeight="251658240" behindDoc="0" locked="0" layoutInCell="1" allowOverlap="1" wp14:anchorId="6040E022">
            <wp:simplePos x="0" y="0"/>
            <wp:positionH relativeFrom="margin">
              <wp:posOffset>2553882</wp:posOffset>
            </wp:positionH>
            <wp:positionV relativeFrom="paragraph">
              <wp:posOffset>7581265</wp:posOffset>
            </wp:positionV>
            <wp:extent cx="1584721" cy="10545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721" cy="105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45BAE" w:rsidRPr="00197C6D" w:rsidSect="009A51C2">
      <w:headerReference w:type="default" r:id="rId10"/>
      <w:footerReference w:type="default" r:id="rId11"/>
      <w:pgSz w:w="11906" w:h="16838" w:code="9"/>
      <w:pgMar w:top="720" w:right="720" w:bottom="720" w:left="720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67F" w:rsidRDefault="002E767F" w:rsidP="00AD6EB8">
      <w:pPr>
        <w:spacing w:after="0" w:line="240" w:lineRule="auto"/>
      </w:pPr>
      <w:r>
        <w:separator/>
      </w:r>
    </w:p>
  </w:endnote>
  <w:endnote w:type="continuationSeparator" w:id="0">
    <w:p w:rsidR="002E767F" w:rsidRDefault="002E767F" w:rsidP="00AD6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425F7" w:rsidRDefault="002671E0">
    <w:pPr>
      <w:pStyle w:val="Piedepgina"/>
    </w:pPr>
    <w:r>
      <w:rPr>
        <w:noProof/>
        <w:lang w:bidi="es-ES"/>
      </w:rPr>
      <w:drawing>
        <wp:anchor distT="0" distB="0" distL="114300" distR="114300" simplePos="0" relativeHeight="251691008" behindDoc="1" locked="0" layoutInCell="1" allowOverlap="1" wp14:anchorId="4580FC1D" wp14:editId="707C9024">
          <wp:simplePos x="0" y="0"/>
          <wp:positionH relativeFrom="margin">
            <wp:align>right</wp:align>
          </wp:positionH>
          <wp:positionV relativeFrom="page">
            <wp:posOffset>7741920</wp:posOffset>
          </wp:positionV>
          <wp:extent cx="1956435" cy="2030730"/>
          <wp:effectExtent l="0" t="0" r="0" b="0"/>
          <wp:wrapNone/>
          <wp:docPr id="239" name="Gráfico 239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" name="calabazas-161236.sv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52343" t="66372"/>
                  <a:stretch/>
                </pic:blipFill>
                <pic:spPr bwMode="auto">
                  <a:xfrm>
                    <a:off x="0" y="0"/>
                    <a:ext cx="1956435" cy="20307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2066">
      <w:rPr>
        <w:noProof/>
        <w:lang w:bidi="es-ES"/>
      </w:rPr>
      <w:drawing>
        <wp:anchor distT="0" distB="0" distL="114300" distR="114300" simplePos="0" relativeHeight="251687167" behindDoc="1" locked="0" layoutInCell="1" allowOverlap="1" wp14:anchorId="313955BE" wp14:editId="75B29FC6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3924000" cy="3947163"/>
          <wp:effectExtent l="0" t="0" r="7937" b="7938"/>
          <wp:wrapNone/>
          <wp:docPr id="246" name="Gráfico 24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5" name="araña-1777668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3924000" cy="39471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D2066" w:rsidRPr="001D4127">
      <w:rPr>
        <w:noProof/>
        <w:lang w:bidi="es-ES"/>
      </w:rPr>
      <w:drawing>
        <wp:anchor distT="0" distB="0" distL="114300" distR="114300" simplePos="0" relativeHeight="251687039" behindDoc="1" locked="0" layoutInCell="1" allowOverlap="1" wp14:anchorId="446BE598" wp14:editId="60A861F1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3924000" cy="3947163"/>
          <wp:effectExtent l="0" t="0" r="0" b="0"/>
          <wp:wrapNone/>
          <wp:docPr id="247" name="Gráfico 24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5" name="araña-1777668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3924000" cy="39471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90FEF">
      <w:rPr>
        <w:noProof/>
        <w:lang w:bidi="es-ES"/>
      </w:rPr>
      <w:drawing>
        <wp:anchor distT="0" distB="0" distL="114300" distR="114300" simplePos="0" relativeHeight="251693056" behindDoc="1" locked="0" layoutInCell="1" allowOverlap="1" wp14:anchorId="474C5A99" wp14:editId="36C253DC">
          <wp:simplePos x="0" y="0"/>
          <wp:positionH relativeFrom="margin">
            <wp:posOffset>-426720</wp:posOffset>
          </wp:positionH>
          <wp:positionV relativeFrom="page">
            <wp:posOffset>7741920</wp:posOffset>
          </wp:positionV>
          <wp:extent cx="2032635" cy="1996440"/>
          <wp:effectExtent l="0" t="0" r="0" b="0"/>
          <wp:wrapNone/>
          <wp:docPr id="240" name="Gráfico 24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8" name="calabazas-161236.sv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50487" t="34070" b="32870"/>
                  <a:stretch/>
                </pic:blipFill>
                <pic:spPr bwMode="auto">
                  <a:xfrm>
                    <a:off x="0" y="0"/>
                    <a:ext cx="2032635" cy="19964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67F" w:rsidRDefault="002E767F" w:rsidP="00AD6EB8">
      <w:pPr>
        <w:spacing w:after="0" w:line="240" w:lineRule="auto"/>
      </w:pPr>
      <w:r>
        <w:separator/>
      </w:r>
    </w:p>
  </w:footnote>
  <w:footnote w:type="continuationSeparator" w:id="0">
    <w:p w:rsidR="002E767F" w:rsidRDefault="002E767F" w:rsidP="00AD6E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5BAE" w:rsidRDefault="00490FEF">
    <w:pPr>
      <w:pStyle w:val="Encabezado"/>
      <w:rPr>
        <w:noProof/>
      </w:rPr>
    </w:pPr>
    <w:r>
      <w:rPr>
        <w:noProof/>
        <w:lang w:bidi="es-ES"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60495B65" wp14:editId="2D2AB9BC">
              <wp:simplePos x="0" y="0"/>
              <wp:positionH relativeFrom="margin">
                <wp:posOffset>-1722120</wp:posOffset>
              </wp:positionH>
              <wp:positionV relativeFrom="page">
                <wp:posOffset>-1295400</wp:posOffset>
              </wp:positionV>
              <wp:extent cx="9372600" cy="12779375"/>
              <wp:effectExtent l="0" t="0" r="19050" b="22225"/>
              <wp:wrapNone/>
              <wp:docPr id="110" name="Rectángulo 11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372600" cy="1277937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745BD2D" id="Rectángulo 110" o:spid="_x0000_s1026" style="position:absolute;margin-left:-135.6pt;margin-top:-102pt;width:738pt;height:1006.25pt;z-index:-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" fillcolor="black [3213]" strokecolor="#1f3763 [1604]" strokeweight="1pt">
              <w10:wrap anchorx="margin" anchory="page"/>
            </v:rect>
          </w:pict>
        </mc:Fallback>
      </mc:AlternateContent>
    </w:r>
    <w:r w:rsidR="001D4127" w:rsidRPr="001D4127">
      <w:rPr>
        <w:noProof/>
        <w:lang w:bidi="es-ES"/>
      </w:rPr>
      <w:drawing>
        <wp:anchor distT="0" distB="0" distL="114300" distR="114300" simplePos="0" relativeHeight="251687294" behindDoc="1" locked="0" layoutInCell="1" allowOverlap="1" wp14:anchorId="7CCB19D3" wp14:editId="067567C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3924000" cy="3947163"/>
          <wp:effectExtent l="7303" t="0" r="0" b="0"/>
          <wp:wrapNone/>
          <wp:docPr id="248" name="Gráfico 24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5" name="araña-1777668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3924000" cy="39471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4127">
      <w:rPr>
        <w:noProof/>
        <w:lang w:bidi="es-ES"/>
      </w:rPr>
      <w:drawing>
        <wp:anchor distT="0" distB="0" distL="114300" distR="114300" simplePos="0" relativeHeight="251687423" behindDoc="1" locked="0" layoutInCell="1" allowOverlap="1" wp14:anchorId="56A3FF21" wp14:editId="611A36A5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3924000" cy="3947163"/>
          <wp:effectExtent l="0" t="0" r="635" b="0"/>
          <wp:wrapNone/>
          <wp:docPr id="245" name="Gráfico 24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5" name="araña-1777668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24000" cy="394716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96F69">
      <w:rPr>
        <w:noProof/>
        <w:lang w:bidi="es-ES"/>
      </w:rPr>
      <w:drawing>
        <wp:anchor distT="0" distB="0" distL="114300" distR="114300" simplePos="0" relativeHeight="251694080" behindDoc="1" locked="0" layoutInCell="1" allowOverlap="1" wp14:anchorId="2B8067FA" wp14:editId="6C61FEB5">
          <wp:simplePos x="0" y="0"/>
          <wp:positionH relativeFrom="margin">
            <wp:posOffset>356235</wp:posOffset>
          </wp:positionH>
          <wp:positionV relativeFrom="page">
            <wp:posOffset>-635</wp:posOffset>
          </wp:positionV>
          <wp:extent cx="5040000" cy="3608850"/>
          <wp:effectExtent l="0" t="0" r="0" b="0"/>
          <wp:wrapNone/>
          <wp:docPr id="243" name="Gráfico 24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3" name="animal-1817643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40000" cy="3608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945BAE" w:rsidRDefault="00945BAE">
    <w:pPr>
      <w:pStyle w:val="Encabezado"/>
      <w:rPr>
        <w:noProof/>
      </w:rPr>
    </w:pPr>
  </w:p>
  <w:p w:rsidR="00AD6EB8" w:rsidRDefault="00720687">
    <w:pPr>
      <w:pStyle w:val="Encabezado"/>
    </w:pPr>
    <w:r>
      <w:rPr>
        <w:noProof/>
        <w:lang w:bidi="es-ES"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5B38BA6F" wp14:editId="45AF487C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956000" cy="1554480"/>
              <wp:effectExtent l="0" t="0" r="6985" b="7620"/>
              <wp:wrapNone/>
              <wp:docPr id="237" name="Rectángulo 23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56000" cy="1554480"/>
                      </a:xfrm>
                      <a:prstGeom prst="rect">
                        <a:avLst/>
                      </a:prstGeom>
                      <a:pattFill prst="ltHorz">
                        <a:fgClr>
                          <a:schemeClr val="accent2"/>
                        </a:fgClr>
                        <a:bgClr>
                          <a:schemeClr val="accent2">
                            <a:lumMod val="75000"/>
                          </a:schemeClr>
                        </a:bgClr>
                      </a:patt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71F421C" id="Rectángulo 237" o:spid="_x0000_s1026" style="position:absolute;margin-left:0;margin-top:0;width:626.45pt;height:122.4pt;z-index:-251629568;visibility:visible;mso-wrap-style:square;mso-width-percent:0;mso-wrap-distance-left:9pt;mso-wrap-distance-top:0;mso-wrap-distance-right:9pt;mso-wrap-distance-bottom:0;mso-position-horizontal:center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" fillcolor="#ed7d31 [3205]" stroked="f" strokeweight="1pt">
              <v:fill r:id="rId5" o:title="" color2="#c45911 [2405]" type="pattern"/>
              <w10:wrap anchorx="margin" anchory="margin"/>
            </v:rect>
          </w:pict>
        </mc:Fallback>
      </mc:AlternateContent>
    </w:r>
    <w:r>
      <w:rPr>
        <w:noProof/>
        <w:lang w:bidi="es-ES"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1F34EE97" wp14:editId="769ABF2D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5688000" cy="8784000"/>
              <wp:effectExtent l="171450" t="190500" r="179705" b="188595"/>
              <wp:wrapNone/>
              <wp:docPr id="236" name="Placa 23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88000" cy="8784000"/>
                      </a:xfrm>
                      <a:prstGeom prst="plaque">
                        <a:avLst>
                          <a:gd name="adj" fmla="val 8198"/>
                        </a:avLst>
                      </a:prstGeom>
                      <a:solidFill>
                        <a:schemeClr val="tx1"/>
                      </a:solidFill>
                      <a:ln w="76200">
                        <a:solidFill>
                          <a:schemeClr val="accent2"/>
                        </a:solidFill>
                      </a:ln>
                      <a:effectLst>
                        <a:outerShdw blurRad="63500" sx="102000" sy="102000" algn="ctr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DE51C3" id="_x0000_t21" coordsize="21600,21600" o:spt="21" adj="3600" path="m@0,qy0@0l0@2qx@0,21600l@1,21600qy21600@2l21600@0qx@1,xe">
              <v:stroke joinstyle="miter"/>
              <v:formulas>
                <v:f eqn="val #0"/>
                <v:f eqn="sum width 0 #0"/>
                <v:f eqn="sum height 0 #0"/>
                <v:f eqn="prod @0 7071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Placa 236" o:spid="_x0000_s1026" type="#_x0000_t21" style="position:absolute;margin-left:0;margin-top:0;width:447.85pt;height:691.65pt;z-index:-2516285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" adj="1771" fillcolor="black [3213]" strokecolor="#ed7d31 [3205]" strokeweight="6pt">
              <v:shadow on="t" type="perspective" color="black" opacity="26214f" offset="0,0" matrix="66847f,,,66847f"/>
              <w10:wrap anchorx="margin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FE7"/>
    <w:rsid w:val="00010AD0"/>
    <w:rsid w:val="00030EBC"/>
    <w:rsid w:val="00092BF1"/>
    <w:rsid w:val="000D07CD"/>
    <w:rsid w:val="00197C6D"/>
    <w:rsid w:val="001A5BD3"/>
    <w:rsid w:val="001D4127"/>
    <w:rsid w:val="00226E72"/>
    <w:rsid w:val="002671E0"/>
    <w:rsid w:val="00277EE7"/>
    <w:rsid w:val="002E767F"/>
    <w:rsid w:val="00316495"/>
    <w:rsid w:val="00403FE7"/>
    <w:rsid w:val="00490FEF"/>
    <w:rsid w:val="004C3FE9"/>
    <w:rsid w:val="004D69A5"/>
    <w:rsid w:val="005F1C25"/>
    <w:rsid w:val="006D2190"/>
    <w:rsid w:val="007151CD"/>
    <w:rsid w:val="00720687"/>
    <w:rsid w:val="007A3E24"/>
    <w:rsid w:val="007B36A1"/>
    <w:rsid w:val="0083256B"/>
    <w:rsid w:val="00875C4F"/>
    <w:rsid w:val="00883C86"/>
    <w:rsid w:val="008D2066"/>
    <w:rsid w:val="00924E99"/>
    <w:rsid w:val="00945BAE"/>
    <w:rsid w:val="009A51C2"/>
    <w:rsid w:val="009C1E18"/>
    <w:rsid w:val="00A56BF5"/>
    <w:rsid w:val="00AA43C5"/>
    <w:rsid w:val="00AD6EB8"/>
    <w:rsid w:val="00BD7046"/>
    <w:rsid w:val="00C425F7"/>
    <w:rsid w:val="00CB4DDA"/>
    <w:rsid w:val="00CB582C"/>
    <w:rsid w:val="00D27C54"/>
    <w:rsid w:val="00E56D89"/>
    <w:rsid w:val="00E70BD1"/>
    <w:rsid w:val="00E96F69"/>
    <w:rsid w:val="00F96BFA"/>
    <w:rsid w:val="00FC2C5B"/>
    <w:rsid w:val="00FD6ED3"/>
    <w:rsid w:val="00FF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7025C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</w:latentStyles>
  <w:style w:type="paragraph" w:default="1" w:styleId="Normal">
    <w:name w:val="Normal"/>
    <w:qFormat/>
    <w:rsid w:val="00197C6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rsid w:val="00AD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B36A1"/>
  </w:style>
  <w:style w:type="paragraph" w:styleId="Piedepgina">
    <w:name w:val="footer"/>
    <w:basedOn w:val="Normal"/>
    <w:link w:val="PiedepginaCar"/>
    <w:uiPriority w:val="99"/>
    <w:semiHidden/>
    <w:rsid w:val="00AD6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B36A1"/>
  </w:style>
  <w:style w:type="table" w:styleId="Tablaconcuadrcula">
    <w:name w:val="Table Grid"/>
    <w:basedOn w:val="Tablanormal"/>
    <w:uiPriority w:val="39"/>
    <w:rsid w:val="00D27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197C6D"/>
    <w:pPr>
      <w:spacing w:after="0" w:line="240" w:lineRule="auto"/>
      <w:jc w:val="center"/>
    </w:pPr>
    <w:rPr>
      <w:rFonts w:asciiTheme="majorHAnsi" w:hAnsiTheme="majorHAnsi"/>
      <w:color w:val="ED7D31" w:themeColor="accent2"/>
      <w:sz w:val="180"/>
      <w:szCs w:val="180"/>
      <w14:textFill>
        <w14:gradFill>
          <w14:gsLst>
            <w14:gs w14:pos="0">
              <w14:schemeClr w14:val="accent2"/>
            </w14:gs>
            <w14:gs w14:pos="100000">
              <w14:schemeClr w14:val="accent2">
                <w14:lumMod w14:val="75000"/>
              </w14:schemeClr>
            </w14:gs>
          </w14:gsLst>
          <w14:lin w14:ang="5400000" w14:scaled="0"/>
        </w14:gradFill>
      </w14:textFill>
    </w:rPr>
  </w:style>
  <w:style w:type="character" w:customStyle="1" w:styleId="TtuloCar">
    <w:name w:val="Título Car"/>
    <w:basedOn w:val="Fuentedeprrafopredeter"/>
    <w:link w:val="Ttulo"/>
    <w:uiPriority w:val="10"/>
    <w:rsid w:val="00197C6D"/>
    <w:rPr>
      <w:rFonts w:asciiTheme="majorHAnsi" w:hAnsiTheme="majorHAnsi"/>
      <w:color w:val="ED7D31" w:themeColor="accent2"/>
      <w:sz w:val="180"/>
      <w:szCs w:val="180"/>
      <w14:textFill>
        <w14:gradFill>
          <w14:gsLst>
            <w14:gs w14:pos="0">
              <w14:schemeClr w14:val="accent2"/>
            </w14:gs>
            <w14:gs w14:pos="100000">
              <w14:schemeClr w14:val="accent2">
                <w14:lumMod w14:val="75000"/>
              </w14:schemeClr>
            </w14:gs>
          </w14:gsLst>
          <w14:lin w14:ang="5400000" w14:scaled="0"/>
        </w14:gradFill>
      </w14:textFill>
    </w:rPr>
  </w:style>
  <w:style w:type="character" w:styleId="Textodelmarcadordeposicin">
    <w:name w:val="Placeholder Text"/>
    <w:basedOn w:val="Fuentedeprrafopredeter"/>
    <w:uiPriority w:val="99"/>
    <w:semiHidden/>
    <w:rsid w:val="00D27C54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7B36A1"/>
    <w:pPr>
      <w:spacing w:after="120"/>
    </w:pPr>
    <w:rPr>
      <w:color w:val="FFFFFF" w:themeColor="background1"/>
      <w:sz w:val="96"/>
    </w:rPr>
  </w:style>
  <w:style w:type="character" w:customStyle="1" w:styleId="FechaCar">
    <w:name w:val="Fecha Car"/>
    <w:basedOn w:val="Fuentedeprrafopredeter"/>
    <w:link w:val="Fecha"/>
    <w:uiPriority w:val="99"/>
    <w:rsid w:val="007B36A1"/>
    <w:rPr>
      <w:color w:val="FFFFFF" w:themeColor="background1"/>
      <w:sz w:val="96"/>
    </w:rPr>
  </w:style>
  <w:style w:type="paragraph" w:customStyle="1" w:styleId="Direccin">
    <w:name w:val="Dirección"/>
    <w:basedOn w:val="Normal"/>
    <w:qFormat/>
    <w:rsid w:val="00AA43C5"/>
    <w:pPr>
      <w:spacing w:before="240" w:line="240" w:lineRule="auto"/>
      <w:jc w:val="center"/>
    </w:pPr>
    <w:rPr>
      <w:color w:val="FFFFFF" w:themeColor="background1"/>
      <w:sz w:val="48"/>
    </w:rPr>
  </w:style>
  <w:style w:type="paragraph" w:customStyle="1" w:styleId="Informacin">
    <w:name w:val="Información"/>
    <w:basedOn w:val="Normal"/>
    <w:qFormat/>
    <w:rsid w:val="00AA43C5"/>
    <w:pPr>
      <w:spacing w:before="80" w:after="80" w:line="240" w:lineRule="auto"/>
      <w:jc w:val="center"/>
    </w:pPr>
    <w:rPr>
      <w:color w:val="FFFFFF" w:themeColor="background1"/>
      <w:sz w:val="48"/>
    </w:rPr>
  </w:style>
  <w:style w:type="paragraph" w:styleId="Sinespaciado">
    <w:name w:val="No Spacing"/>
    <w:uiPriority w:val="1"/>
    <w:semiHidden/>
    <w:qFormat/>
    <w:rsid w:val="007B36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5" Type="http://schemas.openxmlformats.org/officeDocument/2006/relationships/image" Target="media/image6.gif"/><Relationship Id="rId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Roaming\Microsoft\Templates\Invitaci&#243;n%20de%20Halloween%20con%20murci&#233;lag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AC47A906CCD417DBB65B4D361F291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B17A48-3E82-4507-B639-5D20921F35C8}"/>
      </w:docPartPr>
      <w:docPartBody>
        <w:p w:rsidR="00000000" w:rsidRDefault="00586AC8" w:rsidP="00586AC8">
          <w:pPr>
            <w:pStyle w:val="0AC47A906CCD417DBB65B4D361F291AA"/>
          </w:pPr>
          <w:r w:rsidRPr="00197C6D">
            <w:rPr>
              <w:lang w:bidi="es-ES"/>
            </w:rPr>
            <w:t>Le invitamos a</w:t>
          </w:r>
        </w:p>
      </w:docPartBody>
    </w:docPart>
    <w:docPart>
      <w:docPartPr>
        <w:name w:val="13BC1EE57E934B0982D503D666E4F7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A4DFA-69CC-4426-98EA-D35C540A31AA}"/>
      </w:docPartPr>
      <w:docPartBody>
        <w:p w:rsidR="00000000" w:rsidRDefault="00586AC8" w:rsidP="00586AC8">
          <w:pPr>
            <w:pStyle w:val="13BC1EE57E934B0982D503D666E4F71C"/>
          </w:pPr>
          <w:r w:rsidRPr="00197C6D">
            <w:rPr>
              <w:lang w:bidi="es-ES"/>
            </w:rPr>
            <w:t>HALLOWEEN</w:t>
          </w:r>
        </w:p>
      </w:docPartBody>
    </w:docPart>
    <w:docPart>
      <w:docPartPr>
        <w:name w:val="5E18890F19424E8EBFE29CFBF562F3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73AC48-1153-445C-A177-5893DB817863}"/>
      </w:docPartPr>
      <w:docPartBody>
        <w:p w:rsidR="00000000" w:rsidRDefault="00586AC8" w:rsidP="00586AC8">
          <w:pPr>
            <w:pStyle w:val="5E18890F19424E8EBFE29CFBF562F383"/>
          </w:pPr>
          <w:r w:rsidRPr="00197C6D">
            <w:rPr>
              <w:lang w:bidi="es-ES"/>
            </w:rPr>
            <w:t>FIESTA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w Cen MT Condensed Extra Bold">
    <w:panose1 w:val="020B0803020202020204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AC8"/>
    <w:rsid w:val="00586AC8"/>
    <w:rsid w:val="00A3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AFF28771DAF43DFB4B4CD591B74E9FA">
    <w:name w:val="3AFF28771DAF43DFB4B4CD591B74E9FA"/>
  </w:style>
  <w:style w:type="paragraph" w:customStyle="1" w:styleId="913C4E221CE34ACC9D2AE97B8883F99C">
    <w:name w:val="913C4E221CE34ACC9D2AE97B8883F99C"/>
  </w:style>
  <w:style w:type="paragraph" w:customStyle="1" w:styleId="1B1B60E4C49848BF8039CF9EC184D5FF">
    <w:name w:val="1B1B60E4C49848BF8039CF9EC184D5FF"/>
  </w:style>
  <w:style w:type="paragraph" w:styleId="Fecha">
    <w:name w:val="Date"/>
    <w:basedOn w:val="Normal"/>
    <w:next w:val="Normal"/>
    <w:link w:val="FechaCar"/>
    <w:uiPriority w:val="99"/>
    <w:pPr>
      <w:spacing w:after="120"/>
    </w:pPr>
    <w:rPr>
      <w:rFonts w:eastAsiaTheme="minorHAnsi"/>
      <w:color w:val="FFFFFF" w:themeColor="background1"/>
      <w:sz w:val="96"/>
      <w:lang w:val="es-ES" w:eastAsia="en-US"/>
    </w:rPr>
  </w:style>
  <w:style w:type="character" w:customStyle="1" w:styleId="FechaCar">
    <w:name w:val="Fecha Car"/>
    <w:basedOn w:val="Fuentedeprrafopredeter"/>
    <w:link w:val="Fecha"/>
    <w:uiPriority w:val="99"/>
    <w:rPr>
      <w:rFonts w:eastAsiaTheme="minorHAnsi"/>
      <w:color w:val="FFFFFF" w:themeColor="background1"/>
      <w:sz w:val="96"/>
      <w:lang w:val="es-ES" w:eastAsia="en-US"/>
    </w:rPr>
  </w:style>
  <w:style w:type="paragraph" w:customStyle="1" w:styleId="FBB2E610611B48668405235736473EF2">
    <w:name w:val="FBB2E610611B48668405235736473EF2"/>
  </w:style>
  <w:style w:type="paragraph" w:customStyle="1" w:styleId="FC7341EF85364F208ED6041C874C699E">
    <w:name w:val="FC7341EF85364F208ED6041C874C699E"/>
  </w:style>
  <w:style w:type="paragraph" w:customStyle="1" w:styleId="AFF1AF6301B44841AC177DD3408C9857">
    <w:name w:val="AFF1AF6301B44841AC177DD3408C9857"/>
  </w:style>
  <w:style w:type="paragraph" w:customStyle="1" w:styleId="39ED09428FFC42038A5418BB461D03C5">
    <w:name w:val="39ED09428FFC42038A5418BB461D03C5"/>
  </w:style>
  <w:style w:type="paragraph" w:customStyle="1" w:styleId="0AC47A906CCD417DBB65B4D361F291AA">
    <w:name w:val="0AC47A906CCD417DBB65B4D361F291AA"/>
    <w:rsid w:val="00586AC8"/>
  </w:style>
  <w:style w:type="paragraph" w:customStyle="1" w:styleId="13BC1EE57E934B0982D503D666E4F71C">
    <w:name w:val="13BC1EE57E934B0982D503D666E4F71C"/>
    <w:rsid w:val="00586AC8"/>
  </w:style>
  <w:style w:type="paragraph" w:customStyle="1" w:styleId="5E18890F19424E8EBFE29CFBF562F383">
    <w:name w:val="5E18890F19424E8EBFE29CFBF562F383"/>
    <w:rsid w:val="00586A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5">
      <a:majorFont>
        <a:latin typeface="Tw Cen MT Condensed Extra Bold"/>
        <a:ea typeface=""/>
        <a:cs typeface=""/>
      </a:majorFont>
      <a:minorFont>
        <a:latin typeface="Tw Cen MT Condensed Extra Bol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7906E02C-A0AD-4F05-8606-DC3E016D79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E1813A-9211-4C0E-838A-710A44E9F5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B6F89A-21BA-4EA3-9C9A-D79447AD100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Invitación de Halloween con murciélago </Template>
  <TotalTime>0</TotalTime>
  <Pages>1</Pages>
  <Words>31</Words>
  <Characters>174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2025-09-09T16:18:00Z</dcterms:created>
  <dcterms:modified xsi:type="dcterms:W3CDTF">2025-09-09T16:24:00Z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